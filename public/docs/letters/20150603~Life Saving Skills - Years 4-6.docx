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6ED8" w:rsidRDefault="00254EC1" w:rsidP="00326ED8">
      <w:pPr>
        <w:pStyle w:val="Title"/>
        <w:rPr>
          <w:rFonts w:ascii="Arial" w:hAnsi="Arial" w:cs="Arial"/>
          <w:sz w:val="16"/>
          <w:szCs w:val="16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59690</wp:posOffset>
            </wp:positionH>
            <wp:positionV relativeFrom="paragraph">
              <wp:posOffset>-72390</wp:posOffset>
            </wp:positionV>
            <wp:extent cx="1076325" cy="1132840"/>
            <wp:effectExtent l="0" t="0" r="9525" b="0"/>
            <wp:wrapNone/>
            <wp:docPr id="5" name="Picture 2" descr="Holmbush Badge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olmbush Badge (2)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4714875</wp:posOffset>
            </wp:positionH>
            <wp:positionV relativeFrom="paragraph">
              <wp:posOffset>-72390</wp:posOffset>
            </wp:positionV>
            <wp:extent cx="1802765" cy="818515"/>
            <wp:effectExtent l="0" t="0" r="6985" b="635"/>
            <wp:wrapNone/>
            <wp:docPr id="4" name="Picture 1" descr="UoB-Academies-Tru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oB-Academies-Trus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765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6ED8">
        <w:rPr>
          <w:rFonts w:ascii="Arial" w:hAnsi="Arial" w:cs="Arial"/>
          <w:sz w:val="16"/>
          <w:szCs w:val="16"/>
        </w:rPr>
        <w:t>HOLMBUSH PRIMARY ACADEMY</w:t>
      </w:r>
    </w:p>
    <w:bookmarkEnd w:id="0"/>
    <w:p w:rsidR="00326ED8" w:rsidRDefault="00326ED8" w:rsidP="00326ED8">
      <w:pPr>
        <w:jc w:val="center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Hawkins Crescent</w:t>
      </w:r>
    </w:p>
    <w:p w:rsidR="00326ED8" w:rsidRDefault="00326ED8" w:rsidP="00326ED8">
      <w:pPr>
        <w:jc w:val="center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Shoreham-by-Sea</w:t>
      </w:r>
    </w:p>
    <w:p w:rsidR="00326ED8" w:rsidRDefault="00326ED8" w:rsidP="00326ED8">
      <w:pPr>
        <w:jc w:val="center"/>
        <w:rPr>
          <w:rFonts w:ascii="Arial" w:hAnsi="Arial" w:cs="Arial"/>
          <w:sz w:val="16"/>
          <w:szCs w:val="16"/>
        </w:rPr>
      </w:pPr>
      <w:smartTag w:uri="urn:schemas-microsoft-com:office:smarttags" w:element="place">
        <w:r>
          <w:rPr>
            <w:rFonts w:ascii="Arial" w:hAnsi="Arial" w:cs="Arial"/>
            <w:sz w:val="16"/>
            <w:szCs w:val="16"/>
          </w:rPr>
          <w:t>West Sussex</w:t>
        </w:r>
      </w:smartTag>
    </w:p>
    <w:p w:rsidR="00326ED8" w:rsidRDefault="00326ED8" w:rsidP="00326ED8">
      <w:pPr>
        <w:jc w:val="center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BN43 6TN</w:t>
      </w:r>
    </w:p>
    <w:p w:rsidR="00326ED8" w:rsidRDefault="00326ED8" w:rsidP="00326ED8">
      <w:pPr>
        <w:jc w:val="center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i/>
          <w:iCs/>
          <w:sz w:val="16"/>
          <w:szCs w:val="16"/>
        </w:rPr>
        <w:t>Telephone 01273-592471</w:t>
      </w:r>
    </w:p>
    <w:p w:rsidR="00326ED8" w:rsidRDefault="00326ED8" w:rsidP="00326ED8">
      <w:pPr>
        <w:jc w:val="center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i/>
          <w:iCs/>
          <w:sz w:val="16"/>
          <w:szCs w:val="16"/>
        </w:rPr>
        <w:t>Tel/Fax      01273-592660</w:t>
      </w:r>
    </w:p>
    <w:p w:rsidR="00326ED8" w:rsidRDefault="00326ED8" w:rsidP="00326ED8">
      <w:pPr>
        <w:pStyle w:val="Heading1"/>
        <w:jc w:val="center"/>
        <w:rPr>
          <w:rFonts w:ascii="Arial" w:hAnsi="Arial" w:cs="Arial"/>
          <w:b w:val="0"/>
          <w:bCs w:val="0"/>
          <w:sz w:val="16"/>
          <w:szCs w:val="16"/>
        </w:rPr>
      </w:pPr>
      <w:r>
        <w:rPr>
          <w:rFonts w:ascii="Arial" w:hAnsi="Arial" w:cs="Arial"/>
          <w:b w:val="0"/>
          <w:bCs w:val="0"/>
          <w:sz w:val="16"/>
          <w:szCs w:val="16"/>
        </w:rPr>
        <w:t xml:space="preserve">Email   </w:t>
      </w:r>
      <w:hyperlink r:id="rId7" w:history="1">
        <w:r>
          <w:rPr>
            <w:rStyle w:val="Hyperlink"/>
            <w:rFonts w:ascii="Arial" w:hAnsi="Arial" w:cs="Arial"/>
            <w:b w:val="0"/>
            <w:sz w:val="16"/>
            <w:szCs w:val="16"/>
          </w:rPr>
          <w:t>office@holmbushprimaryacademy.org.uk</w:t>
        </w:r>
      </w:hyperlink>
    </w:p>
    <w:p w:rsidR="00326ED8" w:rsidRDefault="00326ED8" w:rsidP="00326ED8">
      <w:pPr>
        <w:tabs>
          <w:tab w:val="left" w:pos="1815"/>
        </w:tabs>
        <w:jc w:val="center"/>
        <w:rPr>
          <w:rFonts w:ascii="Arial" w:hAnsi="Arial" w:cs="Arial"/>
          <w:sz w:val="16"/>
          <w:szCs w:val="16"/>
        </w:rPr>
      </w:pPr>
      <w:hyperlink r:id="rId8" w:history="1">
        <w:r>
          <w:rPr>
            <w:rStyle w:val="Hyperlink"/>
            <w:rFonts w:ascii="Arial" w:hAnsi="Arial" w:cs="Arial"/>
            <w:sz w:val="16"/>
            <w:szCs w:val="16"/>
          </w:rPr>
          <w:t>www.holmbushprimaryacademy.org.uk</w:t>
        </w:r>
      </w:hyperlink>
    </w:p>
    <w:p w:rsidR="00326ED8" w:rsidRDefault="00326ED8" w:rsidP="00326ED8">
      <w:pPr>
        <w:tabs>
          <w:tab w:val="left" w:pos="1815"/>
        </w:tabs>
        <w:jc w:val="center"/>
        <w:rPr>
          <w:rFonts w:ascii="Arial" w:hAnsi="Arial" w:cs="Arial"/>
          <w:sz w:val="16"/>
          <w:szCs w:val="16"/>
        </w:rPr>
      </w:pPr>
    </w:p>
    <w:p w:rsidR="00326ED8" w:rsidRDefault="00326ED8" w:rsidP="00326ED8">
      <w:pPr>
        <w:tabs>
          <w:tab w:val="left" w:pos="1815"/>
        </w:tabs>
        <w:jc w:val="center"/>
        <w:rPr>
          <w:rFonts w:ascii="Arial" w:hAnsi="Arial" w:cs="Arial"/>
          <w:sz w:val="16"/>
          <w:szCs w:val="16"/>
        </w:rPr>
      </w:pPr>
    </w:p>
    <w:p w:rsidR="00326ED8" w:rsidRDefault="00326ED8" w:rsidP="00326ED8">
      <w:pPr>
        <w:rPr>
          <w:rFonts w:ascii="Arial" w:hAnsi="Arial" w:cs="Arial"/>
          <w:sz w:val="16"/>
          <w:szCs w:val="16"/>
        </w:rPr>
      </w:pPr>
    </w:p>
    <w:p w:rsidR="00326ED8" w:rsidRDefault="00326ED8" w:rsidP="00326ED8">
      <w:pPr>
        <w:pStyle w:val="Title"/>
        <w:jc w:val="both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Head of Learning: Ms Rebecca Jackson BEd Hons, MA Ed, NPQH</w:t>
      </w:r>
    </w:p>
    <w:p w:rsidR="00326ED8" w:rsidRDefault="00326ED8" w:rsidP="00326ED8">
      <w:pPr>
        <w:jc w:val="right"/>
        <w:rPr>
          <w:rFonts w:ascii="Arial" w:hAnsi="Arial" w:cs="Arial"/>
        </w:rPr>
      </w:pPr>
    </w:p>
    <w:p w:rsidR="00BF218B" w:rsidRDefault="00BF218B" w:rsidP="00326ED8">
      <w:pPr>
        <w:jc w:val="right"/>
        <w:rPr>
          <w:rFonts w:ascii="Arial" w:hAnsi="Arial" w:cs="Arial"/>
        </w:rPr>
      </w:pPr>
    </w:p>
    <w:p w:rsidR="00BF218B" w:rsidRDefault="00BF218B" w:rsidP="00326ED8">
      <w:pPr>
        <w:jc w:val="right"/>
        <w:rPr>
          <w:rFonts w:ascii="Arial" w:hAnsi="Arial" w:cs="Arial"/>
        </w:rPr>
      </w:pPr>
    </w:p>
    <w:p w:rsidR="00326ED8" w:rsidRDefault="00326ED8" w:rsidP="00326ED8">
      <w:pPr>
        <w:tabs>
          <w:tab w:val="right" w:pos="8222"/>
        </w:tabs>
        <w:rPr>
          <w:rFonts w:ascii="Arial" w:hAnsi="Arial" w:cs="Arial"/>
          <w:sz w:val="20"/>
          <w:szCs w:val="20"/>
        </w:rPr>
      </w:pPr>
    </w:p>
    <w:p w:rsidR="00326ED8" w:rsidRDefault="00326ED8" w:rsidP="00326ED8">
      <w:pPr>
        <w:tabs>
          <w:tab w:val="right" w:pos="8222"/>
        </w:tabs>
        <w:rPr>
          <w:rFonts w:ascii="Arial" w:hAnsi="Arial" w:cs="Arial"/>
          <w:sz w:val="20"/>
          <w:szCs w:val="20"/>
        </w:rPr>
      </w:pPr>
    </w:p>
    <w:p w:rsidR="00326ED8" w:rsidRDefault="00BF218B" w:rsidP="00BF218B">
      <w:pPr>
        <w:jc w:val="right"/>
        <w:rPr>
          <w:rFonts w:ascii="Arial" w:hAnsi="Arial" w:cs="Arial"/>
          <w:spacing w:val="-3"/>
          <w:sz w:val="20"/>
          <w:szCs w:val="20"/>
        </w:rPr>
      </w:pPr>
      <w:r>
        <w:rPr>
          <w:rFonts w:ascii="Arial" w:hAnsi="Arial" w:cs="Arial"/>
          <w:spacing w:val="-3"/>
          <w:sz w:val="20"/>
          <w:szCs w:val="20"/>
        </w:rPr>
        <w:t>03.06.15</w:t>
      </w:r>
    </w:p>
    <w:p w:rsidR="00326ED8" w:rsidRDefault="00326ED8" w:rsidP="00326ED8">
      <w:pPr>
        <w:rPr>
          <w:rFonts w:ascii="Tahoma" w:hAnsi="Tahoma" w:cs="Tahoma"/>
        </w:rPr>
      </w:pPr>
    </w:p>
    <w:p w:rsidR="00BF218B" w:rsidRDefault="00BF218B" w:rsidP="00326ED8">
      <w:pPr>
        <w:rPr>
          <w:rFonts w:ascii="Tahoma" w:hAnsi="Tahoma" w:cs="Tahoma"/>
        </w:rPr>
      </w:pPr>
    </w:p>
    <w:p w:rsidR="00326ED8" w:rsidRDefault="00326ED8" w:rsidP="00326ED8">
      <w:pPr>
        <w:rPr>
          <w:rFonts w:ascii="Arial" w:hAnsi="Arial" w:cs="Arial"/>
          <w:sz w:val="20"/>
          <w:szCs w:val="20"/>
        </w:rPr>
      </w:pPr>
    </w:p>
    <w:p w:rsidR="002A4A90" w:rsidRDefault="00326ED8">
      <w:r>
        <w:t>LIFE SAVING SKILLS</w:t>
      </w:r>
      <w:r w:rsidR="00794D44">
        <w:t xml:space="preserve"> Years 4, 5, and 6.</w:t>
      </w:r>
    </w:p>
    <w:p w:rsidR="00326ED8" w:rsidRDefault="00326ED8"/>
    <w:p w:rsidR="00326ED8" w:rsidRDefault="00326ED8">
      <w:r>
        <w:t>Dear Parents/Carers</w:t>
      </w:r>
    </w:p>
    <w:p w:rsidR="00326ED8" w:rsidRDefault="00326ED8"/>
    <w:p w:rsidR="00326ED8" w:rsidRDefault="00326ED8">
      <w:r>
        <w:t>We are</w:t>
      </w:r>
      <w:r w:rsidR="00BE76F6">
        <w:t xml:space="preserve"> offering a day of fun learning </w:t>
      </w:r>
      <w:r>
        <w:t>and enjoyment</w:t>
      </w:r>
      <w:r w:rsidR="00BE76F6">
        <w:t xml:space="preserve"> at our Surf Life Saving Day. Wednesday 24</w:t>
      </w:r>
      <w:r w:rsidR="00BE76F6" w:rsidRPr="00BE76F6">
        <w:rPr>
          <w:vertAlign w:val="superscript"/>
        </w:rPr>
        <w:t>th</w:t>
      </w:r>
      <w:r w:rsidR="00BE76F6">
        <w:t xml:space="preserve"> June 9.30am - 3pm</w:t>
      </w:r>
      <w:r w:rsidR="00C8183E">
        <w:t xml:space="preserve"> at Hove Lawns</w:t>
      </w:r>
      <w:r w:rsidR="0027776E">
        <w:t>.</w:t>
      </w:r>
    </w:p>
    <w:p w:rsidR="0027776E" w:rsidRDefault="0027776E"/>
    <w:p w:rsidR="0027776E" w:rsidRDefault="0027776E">
      <w:r>
        <w:t>Depending on conditions the training may include swimming, paddle boarding, tube rescues, first aid, beach flags etc. delivered by accredited Surf Life Saving coaches</w:t>
      </w:r>
      <w:r w:rsidR="00FF7A6A">
        <w:t>.</w:t>
      </w:r>
    </w:p>
    <w:p w:rsidR="00FF7A6A" w:rsidRDefault="00FF7A6A"/>
    <w:p w:rsidR="00FF7A6A" w:rsidRDefault="00BF218B">
      <w:r>
        <w:t>There are very limited spaces for this fun day so if you would like your child to attend at the cost of £10.00 please use parent pay.</w:t>
      </w:r>
    </w:p>
    <w:p w:rsidR="00BF218B" w:rsidRDefault="00BF218B"/>
    <w:p w:rsidR="00BF218B" w:rsidRDefault="00BF218B">
      <w:r>
        <w:t>Many thanks</w:t>
      </w:r>
    </w:p>
    <w:p w:rsidR="00BF218B" w:rsidRDefault="00BF218B"/>
    <w:p w:rsidR="00BF218B" w:rsidRDefault="00BF218B">
      <w:r>
        <w:t>Mrs Stepney.  Pastoral Co-ordinator</w:t>
      </w:r>
    </w:p>
    <w:p w:rsidR="00BF218B" w:rsidRDefault="00BF218B"/>
    <w:sectPr w:rsidR="00BF21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attachedTemplate r:id="rId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4EC1"/>
    <w:rsid w:val="00254EC1"/>
    <w:rsid w:val="0027776E"/>
    <w:rsid w:val="002A4A90"/>
    <w:rsid w:val="00326ED8"/>
    <w:rsid w:val="00794D44"/>
    <w:rsid w:val="00BE76F6"/>
    <w:rsid w:val="00BF218B"/>
    <w:rsid w:val="00C8183E"/>
    <w:rsid w:val="00FF7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6ED8"/>
    <w:rPr>
      <w:rFonts w:ascii="Times New Roman" w:eastAsia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326ED8"/>
    <w:pPr>
      <w:keepNext/>
      <w:tabs>
        <w:tab w:val="left" w:pos="1815"/>
      </w:tabs>
      <w:outlineLvl w:val="0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26ED8"/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character" w:styleId="Hyperlink">
    <w:name w:val="Hyperlink"/>
    <w:semiHidden/>
    <w:unhideWhenUsed/>
    <w:rsid w:val="00326ED8"/>
    <w:rPr>
      <w:color w:val="0000FF"/>
      <w:u w:val="single"/>
    </w:rPr>
  </w:style>
  <w:style w:type="paragraph" w:styleId="Title">
    <w:name w:val="Title"/>
    <w:basedOn w:val="Normal"/>
    <w:link w:val="TitleChar"/>
    <w:qFormat/>
    <w:rsid w:val="00326ED8"/>
    <w:pPr>
      <w:jc w:val="center"/>
    </w:pPr>
    <w:rPr>
      <w:b/>
    </w:rPr>
  </w:style>
  <w:style w:type="character" w:customStyle="1" w:styleId="TitleChar">
    <w:name w:val="Title Char"/>
    <w:link w:val="Title"/>
    <w:rsid w:val="00326ED8"/>
    <w:rPr>
      <w:rFonts w:ascii="Times New Roman" w:eastAsia="Times New Roman" w:hAnsi="Times New Roman" w:cs="Times New Roman"/>
      <w:b/>
      <w:sz w:val="24"/>
      <w:szCs w:val="24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21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BF218B"/>
    <w:rPr>
      <w:rFonts w:ascii="Tahoma" w:eastAsia="Times New Roman" w:hAnsi="Tahoma" w:cs="Tahoma"/>
      <w:sz w:val="16"/>
      <w:szCs w:val="16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6ED8"/>
    <w:rPr>
      <w:rFonts w:ascii="Times New Roman" w:eastAsia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326ED8"/>
    <w:pPr>
      <w:keepNext/>
      <w:tabs>
        <w:tab w:val="left" w:pos="1815"/>
      </w:tabs>
      <w:outlineLvl w:val="0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26ED8"/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character" w:styleId="Hyperlink">
    <w:name w:val="Hyperlink"/>
    <w:semiHidden/>
    <w:unhideWhenUsed/>
    <w:rsid w:val="00326ED8"/>
    <w:rPr>
      <w:color w:val="0000FF"/>
      <w:u w:val="single"/>
    </w:rPr>
  </w:style>
  <w:style w:type="paragraph" w:styleId="Title">
    <w:name w:val="Title"/>
    <w:basedOn w:val="Normal"/>
    <w:link w:val="TitleChar"/>
    <w:qFormat/>
    <w:rsid w:val="00326ED8"/>
    <w:pPr>
      <w:jc w:val="center"/>
    </w:pPr>
    <w:rPr>
      <w:b/>
    </w:rPr>
  </w:style>
  <w:style w:type="character" w:customStyle="1" w:styleId="TitleChar">
    <w:name w:val="Title Char"/>
    <w:link w:val="Title"/>
    <w:rsid w:val="00326ED8"/>
    <w:rPr>
      <w:rFonts w:ascii="Times New Roman" w:eastAsia="Times New Roman" w:hAnsi="Times New Roman" w:cs="Times New Roman"/>
      <w:b/>
      <w:sz w:val="24"/>
      <w:szCs w:val="24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21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BF218B"/>
    <w:rPr>
      <w:rFonts w:ascii="Tahoma" w:eastAsia="Times New Roman" w:hAnsi="Tahoma" w:cs="Tahoma"/>
      <w:sz w:val="16"/>
      <w:szCs w:val="16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89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holmbushprimaryacademy.org.uk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office@holmbushprimaryacademy.org.uk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.rose\AppData\Local\Microsoft\Windows\Temporary%20Internet%20Files\Content.Outlook\ST2GXACD\life%20saving%20skills%20(2)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life saving skills (2).dot</Template>
  <TotalTime>12</TotalTime>
  <Pages>1</Pages>
  <Words>141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WSCC</Company>
  <LinksUpToDate>false</LinksUpToDate>
  <CharactersWithSpaces>948</CharactersWithSpaces>
  <SharedDoc>false</SharedDoc>
  <HLinks>
    <vt:vector size="12" baseType="variant">
      <vt:variant>
        <vt:i4>4980803</vt:i4>
      </vt:variant>
      <vt:variant>
        <vt:i4>3</vt:i4>
      </vt:variant>
      <vt:variant>
        <vt:i4>0</vt:i4>
      </vt:variant>
      <vt:variant>
        <vt:i4>5</vt:i4>
      </vt:variant>
      <vt:variant>
        <vt:lpwstr>http://www.holmbushprimaryacademy.org.uk/</vt:lpwstr>
      </vt:variant>
      <vt:variant>
        <vt:lpwstr/>
      </vt:variant>
      <vt:variant>
        <vt:i4>5963820</vt:i4>
      </vt:variant>
      <vt:variant>
        <vt:i4>0</vt:i4>
      </vt:variant>
      <vt:variant>
        <vt:i4>0</vt:i4>
      </vt:variant>
      <vt:variant>
        <vt:i4>5</vt:i4>
      </vt:variant>
      <vt:variant>
        <vt:lpwstr>mailto:office@holmbushprimaryacademy.org.uk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Andrew Rose</dc:creator>
  <cp:lastModifiedBy>Andrew Rose</cp:lastModifiedBy>
  <cp:revision>1</cp:revision>
  <cp:lastPrinted>2015-06-03T10:34:00Z</cp:lastPrinted>
  <dcterms:created xsi:type="dcterms:W3CDTF">2015-06-04T08:38:00Z</dcterms:created>
  <dcterms:modified xsi:type="dcterms:W3CDTF">2015-06-04T08:50:00Z</dcterms:modified>
</cp:coreProperties>
</file>